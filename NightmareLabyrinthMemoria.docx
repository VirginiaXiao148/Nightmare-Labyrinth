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_Toc24326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_Toc24326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_Toc21388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_Toc21388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_Toc16971 </w:instrText>
      </w:r>
      <w:r>
        <w:rPr>
          <w:rFonts w:ascii="Arial" w:hAnsi="Arial" w:eastAsia="SimSun" w:cs="Arial"/>
          <w:szCs w:val="22"/>
          <w:lang w:eastAsia="zh-CN"/>
        </w:rPr>
        <w:fldChar w:fldCharType="separate"/>
      </w:r>
      <w:r>
        <w:rPr>
          <w:lang w:val="en-US" w:eastAsia="zh-CN"/>
        </w:rPr>
        <w:t>Introducción.</w:t>
      </w:r>
      <w:r>
        <w:tab/>
      </w:r>
      <w:r>
        <w:fldChar w:fldCharType="begin"/>
      </w:r>
      <w:r>
        <w:instrText xml:space="preserve"> PAGEREF _Toc16971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_Toc15434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_Toc15434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_Toc14855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_Toc14855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_Toc596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_Toc596 \h </w:instrText>
      </w:r>
      <w:r>
        <w:fldChar w:fldCharType="separate"/>
      </w:r>
      <w:r>
        <w:t>11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_Toc5840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_Toc5840 \h </w:instrText>
      </w:r>
      <w:r>
        <w:fldChar w:fldCharType="separate"/>
      </w:r>
      <w:r>
        <w:t>12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_Toc15198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_Toc15198 \h </w:instrText>
      </w:r>
      <w:r>
        <w:fldChar w:fldCharType="separate"/>
      </w:r>
      <w:r>
        <w:t>13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_Toc26912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_Toc26912 \h </w:instrText>
      </w:r>
      <w:r>
        <w:fldChar w:fldCharType="separate"/>
      </w:r>
      <w:r>
        <w:t>16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_Toc2376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_Toc2376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_Toc31093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_Toc31093 \h </w:instrText>
      </w:r>
      <w:r>
        <w:fldChar w:fldCharType="separate"/>
      </w:r>
      <w:r>
        <w:t>24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_Toc4145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_Toc4145 \h </w:instrText>
      </w:r>
      <w:r>
        <w:fldChar w:fldCharType="separate"/>
      </w:r>
      <w:r>
        <w:t>26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_Toc19110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_Toc19110 \h </w:instrText>
      </w:r>
      <w:r>
        <w:fldChar w:fldCharType="separate"/>
      </w:r>
      <w:r>
        <w:t>27</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24326"/>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21388"/>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16971"/>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15434"/>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4855"/>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596"/>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5840"/>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 envolviendo al jugador en la atmósfera de "Nightmare Labyrinth".</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7" w:name="_Toc15198"/>
      <w:r>
        <w:rPr>
          <w:rFonts w:eastAsia="SimSun" w:cs="Arial"/>
          <w:b/>
          <w:bCs/>
          <w:color w:val="5A6FCA"/>
        </w:rPr>
        <w:t>Tecnología y Desarrollo.</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spacing w:line="360" w:lineRule="auto"/>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tener instalado el usuario y el desarrollador.</w:t>
      </w:r>
    </w:p>
    <w:p>
      <w:pPr>
        <w:spacing w:line="360" w:lineRule="auto"/>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w:t>
      </w:r>
      <w:bookmarkStart w:id="13" w:name="_GoBack"/>
      <w:bookmarkEnd w:id="13"/>
      <w:r>
        <w:rPr>
          <w:rFonts w:hint="default" w:ascii="Arial" w:hAnsi="Arial"/>
          <w:color w:val="auto"/>
          <w:sz w:val="22"/>
          <w:szCs w:val="28"/>
          <w:lang w:val="es-ES" w:eastAsia="zh-CN"/>
        </w:rPr>
        <w:t>.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6912"/>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2376"/>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0" w:name="_Toc31093"/>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6. Infraestructura y Tecnología: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utilizarán servicios y tecnologías de backend para soportar el juego en línea, asegurando una experiencia multijugador fluida y sin interrupciones.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implementarán medidas de seguridad y anti-trampas para mantener la integridad del juego y proporcionar un entorno justo para todos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4145"/>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19110"/>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cs="Arial"/>
          <w:b/>
          <w:bCs/>
          <w:sz w:val="22"/>
          <w:szCs w:val="28"/>
          <w:lang w:val="es-ES" w:eastAsia="zh-CN"/>
        </w:rPr>
      </w:pP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b/>
          <w:bCs/>
          <w:sz w:val="22"/>
          <w:szCs w:val="22"/>
          <w:lang w:val="es-ES" w:eastAsia="zh-CN"/>
        </w:rPr>
      </w:pPr>
      <w:r>
        <w:rPr>
          <w:rFonts w:ascii="Arial" w:hAnsi="Arial" w:cs="Arial"/>
          <w:b/>
          <w:bCs/>
          <w:sz w:val="22"/>
          <w:szCs w:val="22"/>
          <w:lang w:val="es-ES" w:eastAsia="zh-CN"/>
        </w:rPr>
        <w:t>Enemigos</w:t>
      </w:r>
    </w:p>
    <w:p>
      <w:pPr>
        <w:spacing w:line="360" w:lineRule="auto"/>
        <w:rPr>
          <w:rFonts w:ascii="Arial" w:hAnsi="Arial" w:cs="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Collar</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B9F5EBCB-CE20-424A-9769-E26AA0EBD4D3}"/>
  </w:font>
  <w:font w:name="Arial">
    <w:panose1 w:val="020B0604020202020204"/>
    <w:charset w:val="00"/>
    <w:family w:val="swiss"/>
    <w:pitch w:val="default"/>
    <w:sig w:usb0="E0002EFF" w:usb1="C000785B" w:usb2="00000009" w:usb3="00000000" w:csb0="400001FF" w:csb1="FFFF0000"/>
    <w:embedRegular r:id="rId2" w:fontKey="{91639C47-E77D-4B49-BDC6-4CEC8AC85B52}"/>
  </w:font>
  <w:font w:name="Courier New">
    <w:panose1 w:val="02070309020205020404"/>
    <w:charset w:val="00"/>
    <w:family w:val="modern"/>
    <w:pitch w:val="default"/>
    <w:sig w:usb0="E0002EFF" w:usb1="C0007843" w:usb2="00000009" w:usb3="00000000" w:csb0="400001FF" w:csb1="FFFF0000"/>
    <w:embedRegular r:id="rId3" w:fontKey="{7E7D0F09-28AF-4B14-8240-38D11609B2AF}"/>
  </w:font>
  <w:font w:name="黑体">
    <w:altName w:val="SimSun"/>
    <w:panose1 w:val="02010609060101010101"/>
    <w:charset w:val="86"/>
    <w:family w:val="modern"/>
    <w:pitch w:val="default"/>
    <w:sig w:usb0="800002BF" w:usb1="38CF7CFA" w:usb2="00000016" w:usb3="00000000" w:csb0="00040001" w:csb1="00000000"/>
    <w:embedRegular r:id="rId4" w:fontKey="{01EF4022-0067-4619-A683-CEBB90E061B8}"/>
  </w:font>
  <w:font w:name="Wingdings">
    <w:panose1 w:val="05000000000000000000"/>
    <w:charset w:val="02"/>
    <w:family w:val="auto"/>
    <w:pitch w:val="default"/>
    <w:sig w:usb0="00000000" w:usb1="00000000" w:usb2="00000000" w:usb3="00000000" w:csb0="80000000" w:csb1="00000000"/>
    <w:embedRegular r:id="rId5" w:fontKey="{7194C499-8EA3-452B-BE12-D317F21B740E}"/>
  </w:font>
  <w:font w:name="Calibri">
    <w:panose1 w:val="020F0502020204030204"/>
    <w:charset w:val="00"/>
    <w:family w:val="swiss"/>
    <w:pitch w:val="default"/>
    <w:sig w:usb0="E4002EFF" w:usb1="C200247B" w:usb2="00000009" w:usb3="00000000" w:csb0="200001FF" w:csb1="00000000"/>
    <w:embedRegular r:id="rId6" w:fontKey="{955E5DBC-2CDF-4DF1-A890-A19959D226BD}"/>
  </w:font>
  <w:font w:name="Mona-Sans Black">
    <w:panose1 w:val="00000000000000000000"/>
    <w:charset w:val="00"/>
    <w:family w:val="auto"/>
    <w:pitch w:val="default"/>
    <w:sig w:usb0="A00000E7" w:usb1="4000C07B" w:usb2="00000000" w:usb3="00000000" w:csb0="20000001" w:csb1="00000000"/>
    <w:embedRegular r:id="rId7" w:fontKey="{BC415C0F-D528-446F-AD2B-15E1C52224E4}"/>
  </w:font>
  <w:font w:name="Manrope Medium">
    <w:panose1 w:val="00000000000000000000"/>
    <w:charset w:val="00"/>
    <w:family w:val="auto"/>
    <w:pitch w:val="default"/>
    <w:sig w:usb0="A00002BF" w:usb1="5000206B" w:usb2="00000000" w:usb3="00000000" w:csb0="2000019F" w:csb1="00000000"/>
    <w:embedRegular r:id="rId8" w:fontKey="{F5FCD5E9-8A52-49FD-9BBE-514C10A92455}"/>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AAB3B438-6F61-4424-A867-5E32795CCECD}"/>
  </w:font>
  <w:font w:name="Segoe UI">
    <w:panose1 w:val="020B0502040204020203"/>
    <w:charset w:val="00"/>
    <w:family w:val="auto"/>
    <w:pitch w:val="default"/>
    <w:sig w:usb0="E4002EFF" w:usb1="C000E47F" w:usb2="00000009" w:usb3="00000000" w:csb0="200001FF" w:csb1="00000000"/>
    <w:embedRegular r:id="rId10" w:fontKey="{D4ABC806-D598-40EC-B7D8-42D7FE3794A1}"/>
  </w:font>
  <w:font w:name="Symbol">
    <w:panose1 w:val="05050102010706020507"/>
    <w:charset w:val="00"/>
    <w:family w:val="auto"/>
    <w:pitch w:val="default"/>
    <w:sig w:usb0="00000000" w:usb1="00000000" w:usb2="00000000" w:usb3="00000000" w:csb0="80000000" w:csb1="00000000"/>
    <w:embedRegular r:id="rId11" w:fontKey="{8CF2CC86-8C0D-45D5-B750-FCDBB85F99D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11C61128"/>
    <w:rsid w:val="12C80001"/>
    <w:rsid w:val="12E2233F"/>
    <w:rsid w:val="13220EF9"/>
    <w:rsid w:val="13AC347F"/>
    <w:rsid w:val="16390AED"/>
    <w:rsid w:val="16EE3769"/>
    <w:rsid w:val="19D706F0"/>
    <w:rsid w:val="1A621E34"/>
    <w:rsid w:val="1B7B5717"/>
    <w:rsid w:val="1CCE6AC3"/>
    <w:rsid w:val="1DED6B6E"/>
    <w:rsid w:val="1E7D7EF2"/>
    <w:rsid w:val="1F001DEB"/>
    <w:rsid w:val="1FB81599"/>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F012EF"/>
    <w:rsid w:val="371371EE"/>
    <w:rsid w:val="3876513D"/>
    <w:rsid w:val="3A3A4D59"/>
    <w:rsid w:val="3B044157"/>
    <w:rsid w:val="3C0815AA"/>
    <w:rsid w:val="3C1C42C0"/>
    <w:rsid w:val="3D3D6D72"/>
    <w:rsid w:val="3FBD3A42"/>
    <w:rsid w:val="3FEE7F68"/>
    <w:rsid w:val="41456493"/>
    <w:rsid w:val="414E282B"/>
    <w:rsid w:val="41610FD0"/>
    <w:rsid w:val="42521512"/>
    <w:rsid w:val="426D00FA"/>
    <w:rsid w:val="428A269C"/>
    <w:rsid w:val="444E50AF"/>
    <w:rsid w:val="46250E74"/>
    <w:rsid w:val="46B3289C"/>
    <w:rsid w:val="46EB3CE3"/>
    <w:rsid w:val="47121015"/>
    <w:rsid w:val="47FF02E4"/>
    <w:rsid w:val="48064CD8"/>
    <w:rsid w:val="490D12B6"/>
    <w:rsid w:val="498E0FE1"/>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46E5488"/>
    <w:rsid w:val="74770050"/>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29</Pages>
  <Words>0</Words>
  <Characters>0</Characters>
  <Lines>0</Lines>
  <Paragraphs>0</Paragraphs>
  <TotalTime>64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2024-05-21T18:43:07Z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